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F50DF4" w:rsidP="00F50DF4">
            <w:pPr>
              <w:pStyle w:val="Heading1"/>
            </w:pPr>
            <w:r>
              <w:t>Why I would be a good fit</w:t>
            </w:r>
            <w:r w:rsidR="00D418E6">
              <w:t xml:space="preserve"> for </w:t>
            </w:r>
            <w:proofErr w:type="spellStart"/>
            <w:r w:rsidR="00D418E6">
              <w:t>Uconn</w:t>
            </w:r>
            <w:proofErr w:type="spellEnd"/>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Pr="00DF198B" w:rsidRDefault="00F50DF4" w:rsidP="00F50DF4">
            <w:pPr>
              <w:pStyle w:val="Heading2"/>
            </w:pPr>
            <w:r>
              <w:t xml:space="preserve">Joseph </w:t>
            </w:r>
            <w:proofErr w:type="spellStart"/>
            <w:r>
              <w:t>Rossitto</w:t>
            </w:r>
            <w:proofErr w:type="spellEnd"/>
          </w:p>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F50DF4" w:rsidP="00874FE7">
            <w:pPr>
              <w:pStyle w:val="Heading3"/>
            </w:pPr>
            <w:r>
              <w:t>7/14/2020</w:t>
            </w:r>
          </w:p>
          <w:p w:rsidR="00874FE7" w:rsidRPr="00DF198B" w:rsidRDefault="00D53B4B" w:rsidP="00874FE7">
            <w:pPr>
              <w:pStyle w:val="Heading3"/>
            </w:pPr>
            <w:sdt>
              <w:sdtPr>
                <w:id w:val="-1516760087"/>
                <w:placeholder>
                  <w:docPart w:val="C100BF25D9D54314B2DAAFE07E3D2E66"/>
                </w:placeholder>
                <w:temporary/>
                <w:showingPlcHdr/>
                <w15:appearance w15:val="hidden"/>
              </w:sdtPr>
              <w:sdtEndPr/>
              <w:sdtContent>
                <w:r w:rsidR="00874FE7" w:rsidRPr="00DF198B">
                  <w:t>—</w:t>
                </w:r>
              </w:sdtContent>
            </w:sdt>
          </w:p>
          <w:p w:rsidR="00DF198B" w:rsidRPr="00DF198B" w:rsidRDefault="00F50DF4" w:rsidP="00874FE7">
            <w:pPr>
              <w:pStyle w:val="Heading3"/>
            </w:pPr>
            <w:proofErr w:type="spellStart"/>
            <w:r>
              <w:t>Uconn</w:t>
            </w:r>
            <w:proofErr w:type="spellEnd"/>
            <w:r>
              <w:t xml:space="preserve"> </w:t>
            </w:r>
            <w:r w:rsidR="00D418E6">
              <w:t xml:space="preserve">Application </w:t>
            </w:r>
            <w:r>
              <w:t>Essay</w:t>
            </w:r>
          </w:p>
          <w:p w:rsidR="00DF198B" w:rsidRDefault="00DF198B" w:rsidP="00F50DF4">
            <w:pPr>
              <w:pStyle w:val="Heading3"/>
            </w:pPr>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DF198B" w:rsidRDefault="00DF198B"/>
    <w:tbl>
      <w:tblPr>
        <w:tblStyle w:val="TableGrid"/>
        <w:tblpPr w:leftFromText="180" w:rightFromText="180" w:vertAnchor="text" w:horzAnchor="margin" w:tblpY="-3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D418E6" w:rsidRPr="00D418E6" w:rsidTr="00D418E6">
        <w:trPr>
          <w:trHeight w:val="800"/>
        </w:trPr>
        <w:tc>
          <w:tcPr>
            <w:tcW w:w="2158" w:type="dxa"/>
            <w:gridSpan w:val="2"/>
            <w:tcBorders>
              <w:right w:val="single" w:sz="18" w:space="0" w:color="476166" w:themeColor="accent1"/>
            </w:tcBorders>
          </w:tcPr>
          <w:p w:rsidR="00D418E6" w:rsidRPr="00D418E6" w:rsidRDefault="00D418E6" w:rsidP="00D418E6">
            <w:pPr>
              <w:rPr>
                <w:sz w:val="28"/>
              </w:rPr>
            </w:pPr>
          </w:p>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418E6" w:rsidRPr="00D418E6" w:rsidRDefault="00D418E6" w:rsidP="00D418E6">
            <w:pPr>
              <w:pStyle w:val="Heading4"/>
            </w:pPr>
            <w:r w:rsidRPr="00D418E6">
              <w:t>Life and Career</w:t>
            </w:r>
          </w:p>
        </w:tc>
        <w:tc>
          <w:tcPr>
            <w:tcW w:w="2158" w:type="dxa"/>
            <w:gridSpan w:val="2"/>
            <w:tcBorders>
              <w:left w:val="single" w:sz="18" w:space="0" w:color="476166" w:themeColor="accent1"/>
            </w:tcBorders>
          </w:tcPr>
          <w:p w:rsidR="00D418E6" w:rsidRPr="00D418E6" w:rsidRDefault="00D418E6" w:rsidP="00D418E6">
            <w:pPr>
              <w:rPr>
                <w:sz w:val="28"/>
              </w:rPr>
            </w:pPr>
          </w:p>
        </w:tc>
      </w:tr>
      <w:tr w:rsidR="00D418E6" w:rsidRPr="00D418E6" w:rsidTr="00D418E6">
        <w:tc>
          <w:tcPr>
            <w:tcW w:w="2158" w:type="dxa"/>
            <w:gridSpan w:val="2"/>
          </w:tcPr>
          <w:p w:rsidR="00D418E6" w:rsidRPr="00D418E6" w:rsidRDefault="00D418E6" w:rsidP="00D418E6">
            <w:pPr>
              <w:rPr>
                <w:sz w:val="28"/>
              </w:rPr>
            </w:pPr>
          </w:p>
        </w:tc>
        <w:tc>
          <w:tcPr>
            <w:tcW w:w="2158" w:type="dxa"/>
            <w:tcBorders>
              <w:top w:val="single" w:sz="18" w:space="0" w:color="476166" w:themeColor="accent1"/>
            </w:tcBorders>
          </w:tcPr>
          <w:p w:rsidR="00D418E6" w:rsidRPr="00D418E6" w:rsidRDefault="00D418E6" w:rsidP="00D418E6">
            <w:pPr>
              <w:rPr>
                <w:sz w:val="28"/>
              </w:rPr>
            </w:pPr>
          </w:p>
        </w:tc>
        <w:tc>
          <w:tcPr>
            <w:tcW w:w="2158" w:type="dxa"/>
            <w:tcBorders>
              <w:top w:val="single" w:sz="18" w:space="0" w:color="476166" w:themeColor="accent1"/>
            </w:tcBorders>
          </w:tcPr>
          <w:p w:rsidR="00D418E6" w:rsidRPr="00D418E6" w:rsidRDefault="00D418E6" w:rsidP="00D418E6">
            <w:pPr>
              <w:rPr>
                <w:sz w:val="28"/>
              </w:rPr>
            </w:pPr>
          </w:p>
        </w:tc>
        <w:tc>
          <w:tcPr>
            <w:tcW w:w="2158" w:type="dxa"/>
            <w:tcBorders>
              <w:top w:val="single" w:sz="18" w:space="0" w:color="476166" w:themeColor="accent1"/>
            </w:tcBorders>
          </w:tcPr>
          <w:p w:rsidR="00D418E6" w:rsidRPr="00D418E6" w:rsidRDefault="00D418E6" w:rsidP="00D418E6">
            <w:pPr>
              <w:rPr>
                <w:sz w:val="28"/>
              </w:rPr>
            </w:pPr>
          </w:p>
        </w:tc>
        <w:tc>
          <w:tcPr>
            <w:tcW w:w="2158" w:type="dxa"/>
            <w:gridSpan w:val="2"/>
          </w:tcPr>
          <w:p w:rsidR="00D418E6" w:rsidRPr="00D418E6" w:rsidRDefault="00D418E6" w:rsidP="00D418E6">
            <w:pPr>
              <w:rPr>
                <w:sz w:val="28"/>
              </w:rPr>
            </w:pPr>
          </w:p>
        </w:tc>
      </w:tr>
      <w:tr w:rsidR="00D418E6" w:rsidRPr="00D418E6" w:rsidTr="00D418E6">
        <w:trPr>
          <w:trHeight w:val="4546"/>
        </w:trPr>
        <w:tc>
          <w:tcPr>
            <w:tcW w:w="1079" w:type="dxa"/>
          </w:tcPr>
          <w:p w:rsidR="00D418E6" w:rsidRPr="00D418E6" w:rsidRDefault="00D418E6" w:rsidP="00D418E6">
            <w:pPr>
              <w:rPr>
                <w:sz w:val="28"/>
              </w:rPr>
            </w:pPr>
          </w:p>
        </w:tc>
        <w:tc>
          <w:tcPr>
            <w:tcW w:w="8632" w:type="dxa"/>
            <w:gridSpan w:val="5"/>
            <w:tcBorders>
              <w:top w:val="single" w:sz="18" w:space="0" w:color="476166" w:themeColor="accent1"/>
              <w:bottom w:val="single" w:sz="18" w:space="0" w:color="476166" w:themeColor="accent1"/>
            </w:tcBorders>
          </w:tcPr>
          <w:p w:rsidR="00D418E6" w:rsidRPr="00D418E6" w:rsidRDefault="00D418E6" w:rsidP="00D418E6">
            <w:pPr>
              <w:pStyle w:val="Heading5"/>
            </w:pPr>
          </w:p>
          <w:p w:rsidR="00D418E6" w:rsidRPr="00D418E6" w:rsidRDefault="00D418E6" w:rsidP="00D418E6">
            <w:pPr>
              <w:rPr>
                <w:sz w:val="28"/>
              </w:rPr>
            </w:pPr>
          </w:p>
          <w:p w:rsidR="00D418E6" w:rsidRDefault="00D418E6" w:rsidP="00D418E6">
            <w:pPr>
              <w:pStyle w:val="Text"/>
            </w:pPr>
            <w:r w:rsidRPr="00D418E6">
              <w:t>I graduated college about 5 years ago and have been working in the field of computer science and data science since then.  Since graduation I have acquired a good amount of experience using data visualization tools, predictive modeling and software engineering.  However I feel like at this point in my career having only the degree in computer science is holding me back from better data science jobs that I feel I would otherwise be qualified for.  I looked though your curriculum and I was honestly surprised to see how well it matched with my career goals and the work I enjoy spending my time on.  I’m an expert in python, I would love to learn how to use Hadoop since its on so many big data positions list of required technologies.  Tableau is something I have a bit of experience in but I would like to learn more about how to utilize it more effectively. Your course on deep learning looks amazing and it’s a subject that is hard to find good lectures on and I would love to apply to my career.  Besides the data science courses there is the business analytics portion of the curriculum which I feel is my current weakness and being able to expand this skillset will allow me to add another tool to my data science tool belt, where I will be able to not only add value through machine learning, and data mining, but the additional skills to be able to analysis the data retrieved to make improved business decisions.  I think having all of these skills from this program will allow me to step up my skill set into future technology management positions.  A difficult step up for me because most of these jobs seem to go to people with business backgrounds rather than software backgrounds. I know this is a late application but I thank you for taking the time to read my essay and process my application.  Hopefully I get to meet you this coming semester and thank you in person.</w:t>
            </w:r>
          </w:p>
          <w:p w:rsidR="00B166E0" w:rsidRPr="00D418E6" w:rsidRDefault="00B166E0" w:rsidP="00D418E6">
            <w:pPr>
              <w:pStyle w:val="Text"/>
            </w:pPr>
            <w:bookmarkStart w:id="0" w:name="_GoBack"/>
            <w:bookmarkEnd w:id="0"/>
          </w:p>
        </w:tc>
        <w:tc>
          <w:tcPr>
            <w:tcW w:w="1079" w:type="dxa"/>
          </w:tcPr>
          <w:p w:rsidR="00D418E6" w:rsidRPr="00D418E6" w:rsidRDefault="00D418E6" w:rsidP="00D418E6">
            <w:pPr>
              <w:rPr>
                <w:sz w:val="28"/>
              </w:rPr>
            </w:pPr>
          </w:p>
        </w:tc>
      </w:tr>
    </w:tbl>
    <w:p w:rsidR="00DF198B" w:rsidRDefault="00DF198B" w:rsidP="002D2200">
      <w:pPr>
        <w:pStyle w:val="GraphicAnchor"/>
      </w:pPr>
    </w:p>
    <w:p w:rsidR="002D2200" w:rsidRDefault="002D2200"/>
    <w:p w:rsidR="00E74B29" w:rsidRDefault="00E74B29" w:rsidP="0048120C">
      <w:pPr>
        <w:pStyle w:val="GraphicAnchor"/>
      </w:pPr>
    </w:p>
    <w:p w:rsidR="0048120C" w:rsidRDefault="0048120C"/>
    <w:sectPr w:rsidR="0048120C"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B4B" w:rsidRDefault="00D53B4B" w:rsidP="00E74B29">
      <w:r>
        <w:separator/>
      </w:r>
    </w:p>
  </w:endnote>
  <w:endnote w:type="continuationSeparator" w:id="0">
    <w:p w:rsidR="00D53B4B" w:rsidRDefault="00D53B4B"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Bahnschrift Light"/>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D53B4B" w:rsidP="006709F1">
          <w:pPr>
            <w:pStyle w:val="Footer"/>
          </w:pPr>
          <w:sdt>
            <w:sdtPr>
              <w:id w:val="707152945"/>
              <w:placeholder>
                <w:docPart w:val="98D68403F8D943499C45B66ABCD8B085"/>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B166E0">
                <w:rPr>
                  <w:noProof/>
                </w:rPr>
                <w:t>2</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B4B" w:rsidRDefault="00D53B4B" w:rsidP="00E74B29">
      <w:r>
        <w:separator/>
      </w:r>
    </w:p>
  </w:footnote>
  <w:footnote w:type="continuationSeparator" w:id="0">
    <w:p w:rsidR="00D53B4B" w:rsidRDefault="00D53B4B"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DF4"/>
    <w:rsid w:val="00086FA5"/>
    <w:rsid w:val="000E4641"/>
    <w:rsid w:val="00151F66"/>
    <w:rsid w:val="00177F8D"/>
    <w:rsid w:val="00185F4A"/>
    <w:rsid w:val="002D2200"/>
    <w:rsid w:val="0040564B"/>
    <w:rsid w:val="0048120C"/>
    <w:rsid w:val="004909D9"/>
    <w:rsid w:val="00521481"/>
    <w:rsid w:val="00665110"/>
    <w:rsid w:val="006709F1"/>
    <w:rsid w:val="006C60E6"/>
    <w:rsid w:val="00837914"/>
    <w:rsid w:val="00874FE7"/>
    <w:rsid w:val="00952F7D"/>
    <w:rsid w:val="0095496A"/>
    <w:rsid w:val="009A38BA"/>
    <w:rsid w:val="00B166E0"/>
    <w:rsid w:val="00B43E11"/>
    <w:rsid w:val="00C755AB"/>
    <w:rsid w:val="00D418E6"/>
    <w:rsid w:val="00D43125"/>
    <w:rsid w:val="00D53B4B"/>
    <w:rsid w:val="00D66A3A"/>
    <w:rsid w:val="00DF198B"/>
    <w:rsid w:val="00E74B29"/>
    <w:rsid w:val="00F50791"/>
    <w:rsid w:val="00F50DF4"/>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th\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100BF25D9D54314B2DAAFE07E3D2E66"/>
        <w:category>
          <w:name w:val="General"/>
          <w:gallery w:val="placeholder"/>
        </w:category>
        <w:types>
          <w:type w:val="bbPlcHdr"/>
        </w:types>
        <w:behaviors>
          <w:behavior w:val="content"/>
        </w:behaviors>
        <w:guid w:val="{91C18211-5197-405A-9655-E2C9467125E1}"/>
      </w:docPartPr>
      <w:docPartBody>
        <w:p w:rsidR="00000000" w:rsidRDefault="00272341">
          <w:pPr>
            <w:pStyle w:val="C100BF25D9D54314B2DAAFE07E3D2E66"/>
          </w:pPr>
          <w:r w:rsidRPr="00DF198B">
            <w:t>—</w:t>
          </w:r>
        </w:p>
      </w:docPartBody>
    </w:docPart>
    <w:docPart>
      <w:docPartPr>
        <w:name w:val="98D68403F8D943499C45B66ABCD8B085"/>
        <w:category>
          <w:name w:val="General"/>
          <w:gallery w:val="placeholder"/>
        </w:category>
        <w:types>
          <w:type w:val="bbPlcHdr"/>
        </w:types>
        <w:behaviors>
          <w:behavior w:val="content"/>
        </w:behaviors>
        <w:guid w:val="{4D8FF0A3-4D75-4E8B-8D01-A5574DBB6B44}"/>
      </w:docPartPr>
      <w:docPartBody>
        <w:p w:rsidR="00000000" w:rsidRDefault="00272341">
          <w:pPr>
            <w:pStyle w:val="98D68403F8D943499C45B66ABCD8B085"/>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Bahnschrift Light"/>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341"/>
    <w:rsid w:val="00272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D6B24A231A469F9938C593CE84D9E6">
    <w:name w:val="39D6B24A231A469F9938C593CE84D9E6"/>
  </w:style>
  <w:style w:type="paragraph" w:customStyle="1" w:styleId="C6A071A739434CCDADB6E250610BCF91">
    <w:name w:val="C6A071A739434CCDADB6E250610BCF91"/>
  </w:style>
  <w:style w:type="paragraph" w:customStyle="1" w:styleId="F82D1669FD9C4C42B901C55FA5F630E2">
    <w:name w:val="F82D1669FD9C4C42B901C55FA5F630E2"/>
  </w:style>
  <w:style w:type="paragraph" w:customStyle="1" w:styleId="C100BF25D9D54314B2DAAFE07E3D2E66">
    <w:name w:val="C100BF25D9D54314B2DAAFE07E3D2E66"/>
  </w:style>
  <w:style w:type="paragraph" w:customStyle="1" w:styleId="3DF6E73D9C3044EBA6D8E6FE0398C781">
    <w:name w:val="3DF6E73D9C3044EBA6D8E6FE0398C781"/>
  </w:style>
  <w:style w:type="paragraph" w:customStyle="1" w:styleId="8219641C2AB44B078E4BFD9B571F2991">
    <w:name w:val="8219641C2AB44B078E4BFD9B571F2991"/>
  </w:style>
  <w:style w:type="paragraph" w:customStyle="1" w:styleId="76F4E02BB361494BBF1BC6B890F0538B">
    <w:name w:val="76F4E02BB361494BBF1BC6B890F0538B"/>
  </w:style>
  <w:style w:type="paragraph" w:customStyle="1" w:styleId="FB0F904F3E9746C29B59C7EC1FF758AB">
    <w:name w:val="FB0F904F3E9746C29B59C7EC1FF758AB"/>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14871D47E11A4392A6D0496AA457C391">
    <w:name w:val="14871D47E11A4392A6D0496AA457C391"/>
  </w:style>
  <w:style w:type="paragraph" w:customStyle="1" w:styleId="56D0A448EE864B7CB903C951B14822D5">
    <w:name w:val="56D0A448EE864B7CB903C951B14822D5"/>
  </w:style>
  <w:style w:type="paragraph" w:customStyle="1" w:styleId="73EFF954AF0F49DA9889C7987A97858F">
    <w:name w:val="73EFF954AF0F49DA9889C7987A97858F"/>
  </w:style>
  <w:style w:type="paragraph" w:customStyle="1" w:styleId="3E9CA314D60945E2AAE329DE7CE44565">
    <w:name w:val="3E9CA314D60945E2AAE329DE7CE44565"/>
  </w:style>
  <w:style w:type="paragraph" w:customStyle="1" w:styleId="2E09B61D59E04DDF9B2274972C262EB6">
    <w:name w:val="2E09B61D59E04DDF9B2274972C262EB6"/>
  </w:style>
  <w:style w:type="paragraph" w:customStyle="1" w:styleId="38542167F0044FC6A088CD99A8D5B04F">
    <w:name w:val="38542167F0044FC6A088CD99A8D5B04F"/>
  </w:style>
  <w:style w:type="paragraph" w:customStyle="1" w:styleId="ED58F12B4E6846708B0AC396B0A189E7">
    <w:name w:val="ED58F12B4E6846708B0AC396B0A189E7"/>
  </w:style>
  <w:style w:type="paragraph" w:customStyle="1" w:styleId="98D68403F8D943499C45B66ABCD8B085">
    <w:name w:val="98D68403F8D943499C45B66ABCD8B0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B01FCB-8931-48DA-81C3-FA6892722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2020-07-14T16:21:00Z</dcterms:created>
  <dcterms:modified xsi:type="dcterms:W3CDTF">2020-07-14T16:42:00Z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